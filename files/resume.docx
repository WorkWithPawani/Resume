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39CD1EF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13888A9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41ACBB" wp14:editId="35DB25AB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CE228B5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0DF80ED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961F383" w14:textId="6B51F9F2" w:rsidR="001B2ABD" w:rsidRDefault="009F242F" w:rsidP="001B2ABD">
            <w:pPr>
              <w:pStyle w:val="Title"/>
            </w:pPr>
            <w:r>
              <w:t>PAWANI SINHA</w:t>
            </w:r>
          </w:p>
          <w:p w14:paraId="61BD5565" w14:textId="77777777" w:rsidR="00E31922" w:rsidRPr="00E31922" w:rsidRDefault="00E31922" w:rsidP="001B2ABD">
            <w:pPr>
              <w:pStyle w:val="Subtitle"/>
              <w:rPr>
                <w:rFonts w:ascii="Nirmala UI Semilight" w:hAnsi="Nirmala UI Semilight" w:cs="Nirmala UI Semilight"/>
                <w:spacing w:val="20"/>
                <w:w w:val="37"/>
              </w:rPr>
            </w:pPr>
            <w:r w:rsidRPr="00E31922">
              <w:rPr>
                <w:rFonts w:ascii="Nirmala UI Semilight" w:hAnsi="Nirmala UI Semilight" w:cs="Nirmala UI Semilight"/>
                <w:spacing w:val="20"/>
                <w:w w:val="37"/>
              </w:rPr>
              <w:t xml:space="preserve">BIOTECH ENGINEERING STUDENT </w:t>
            </w:r>
          </w:p>
          <w:p w14:paraId="3DC7EC9D" w14:textId="66CD0172" w:rsidR="001B2ABD" w:rsidRPr="00E31922" w:rsidRDefault="009F242F" w:rsidP="001B2ABD">
            <w:pPr>
              <w:pStyle w:val="Subtitle"/>
              <w:rPr>
                <w:spacing w:val="54"/>
                <w:w w:val="37"/>
              </w:rPr>
            </w:pPr>
            <w:r w:rsidRPr="00E31922">
              <w:rPr>
                <w:rFonts w:ascii="Nirmala UI Semilight" w:hAnsi="Nirmala UI Semilight" w:cs="Nirmala UI Semilight"/>
                <w:w w:val="29"/>
              </w:rPr>
              <w:t>GENOMIC DATA SCIENCE ENTHUSIAS</w:t>
            </w:r>
            <w:r w:rsidRPr="00E31922">
              <w:rPr>
                <w:rFonts w:ascii="Nirmala UI Semilight" w:hAnsi="Nirmala UI Semilight" w:cs="Nirmala UI Semilight"/>
                <w:spacing w:val="14"/>
                <w:w w:val="29"/>
              </w:rPr>
              <w:t>T</w:t>
            </w:r>
          </w:p>
        </w:tc>
      </w:tr>
      <w:tr w:rsidR="001B2ABD" w14:paraId="17AE2804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C68DA9BF43CF45B4AD6B909F2CA22DAF"/>
              </w:placeholder>
              <w:temporary/>
              <w:showingPlcHdr/>
              <w15:appearance w15:val="hidden"/>
            </w:sdtPr>
            <w:sdtEndPr/>
            <w:sdtContent>
              <w:p w14:paraId="0D2A0B6E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CFE8FE8" w14:textId="0EA4DE46" w:rsidR="00036450" w:rsidRDefault="00B65E8A" w:rsidP="009260CD">
            <w:r w:rsidRPr="00796A3C">
              <w:t xml:space="preserve">Seeking a beginner role to enhance and explore my technical knowledge gained at </w:t>
            </w:r>
            <w:r>
              <w:t>D.Y Patil</w:t>
            </w:r>
            <w:r w:rsidRPr="00796A3C">
              <w:t xml:space="preserve"> University in the last </w:t>
            </w:r>
            <w:r>
              <w:t>two</w:t>
            </w:r>
            <w:r w:rsidRPr="00796A3C">
              <w:t xml:space="preserve"> years. I </w:t>
            </w:r>
            <w:r>
              <w:t>am pursuing B. Tech</w:t>
            </w:r>
            <w:r w:rsidRPr="00796A3C">
              <w:t xml:space="preserve"> degree</w:t>
            </w:r>
            <w:r>
              <w:t>.</w:t>
            </w:r>
          </w:p>
          <w:p w14:paraId="65EFCCA3" w14:textId="6592B32F" w:rsidR="00B65E8A" w:rsidRDefault="00B65E8A" w:rsidP="009260CD">
            <w:r w:rsidRPr="00B65E8A">
              <w:t>Seeking a challenging position in a reputable organization to expand and utilize my learning, skills, and knowledge. Possess excellent communication skills and have an eye for detail. Flexible to work in any environment as required.</w:t>
            </w:r>
          </w:p>
          <w:p w14:paraId="6CE381C2" w14:textId="77777777" w:rsidR="00036450" w:rsidRDefault="00036450" w:rsidP="00036450"/>
          <w:sdt>
            <w:sdtPr>
              <w:id w:val="-1954003311"/>
              <w:placeholder>
                <w:docPart w:val="19B3D92D8C3443B8B629BA37D1A6C358"/>
              </w:placeholder>
              <w:temporary/>
              <w:showingPlcHdr/>
              <w15:appearance w15:val="hidden"/>
            </w:sdtPr>
            <w:sdtEndPr/>
            <w:sdtContent>
              <w:p w14:paraId="6EF5DE71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6811AD992060446CA2311B9B369F9E80"/>
              </w:placeholder>
              <w:temporary/>
              <w:showingPlcHdr/>
              <w15:appearance w15:val="hidden"/>
            </w:sdtPr>
            <w:sdtEndPr/>
            <w:sdtContent>
              <w:p w14:paraId="696395B3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183CFB3" w14:textId="5088482A" w:rsidR="00C94BCC" w:rsidRDefault="00C94BCC" w:rsidP="00C94BCC">
            <w:r>
              <w:t>+91 8383097413</w:t>
            </w:r>
          </w:p>
          <w:p w14:paraId="505E151F" w14:textId="77777777" w:rsidR="004D3011" w:rsidRPr="004D3011" w:rsidRDefault="004D3011" w:rsidP="004D3011"/>
          <w:sdt>
            <w:sdtPr>
              <w:id w:val="67859272"/>
              <w:placeholder>
                <w:docPart w:val="D9EE434F558043F09DCA9AF7D9D0DECB"/>
              </w:placeholder>
              <w:temporary/>
              <w:showingPlcHdr/>
              <w15:appearance w15:val="hidden"/>
            </w:sdtPr>
            <w:sdtEndPr/>
            <w:sdtContent>
              <w:p w14:paraId="445D38FA" w14:textId="77777777" w:rsidR="004D3011" w:rsidRDefault="004D3011" w:rsidP="004D3011">
                <w:r w:rsidRPr="004D3011">
                  <w:t>WEBSITE:</w:t>
                </w:r>
              </w:p>
            </w:sdtContent>
          </w:sdt>
          <w:sdt>
            <w:sdtPr>
              <w:id w:val="-720132143"/>
              <w:placeholder>
                <w:docPart w:val="A8E43AA535D64D74B81280051EC7753A"/>
              </w:placeholder>
              <w:temporary/>
              <w:showingPlcHdr/>
              <w15:appearance w15:val="hidden"/>
            </w:sdtPr>
            <w:sdtEndPr/>
            <w:sdtContent>
              <w:p w14:paraId="475FAC2E" w14:textId="77777777" w:rsidR="004D3011" w:rsidRDefault="00E4381A" w:rsidP="004D3011">
                <w:r>
                  <w:t>Website goes here</w:t>
                </w:r>
              </w:p>
            </w:sdtContent>
          </w:sdt>
          <w:p w14:paraId="3C5D46FD" w14:textId="77777777" w:rsidR="004D3011" w:rsidRDefault="004D3011" w:rsidP="004D3011"/>
          <w:sdt>
            <w:sdtPr>
              <w:id w:val="-240260293"/>
              <w:placeholder>
                <w:docPart w:val="BACB9CA9158042388F494B5155011B6A"/>
              </w:placeholder>
              <w:temporary/>
              <w:showingPlcHdr/>
              <w15:appearance w15:val="hidden"/>
            </w:sdtPr>
            <w:sdtEndPr/>
            <w:sdtContent>
              <w:p w14:paraId="61792F6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11D486F" w14:textId="022CF9A4" w:rsidR="00036450" w:rsidRPr="00E4381A" w:rsidRDefault="005D3556" w:rsidP="004D3011">
            <w:pPr>
              <w:rPr>
                <w:rStyle w:val="Hyperlink"/>
              </w:rPr>
            </w:pPr>
            <w:hyperlink r:id="rId8" w:history="1">
              <w:r w:rsidR="00C94BCC" w:rsidRPr="004B24E4">
                <w:rPr>
                  <w:rStyle w:val="Hyperlink"/>
                </w:rPr>
                <w:t>pawanisinha2001@gmail.com</w:t>
              </w:r>
            </w:hyperlink>
            <w:r w:rsidR="00C94BCC">
              <w:t xml:space="preserve"> </w:t>
            </w:r>
          </w:p>
          <w:p w14:paraId="5B708A03" w14:textId="02ED20D3" w:rsidR="004D3011" w:rsidRPr="00CB0055" w:rsidRDefault="00756D47" w:rsidP="00CB0055">
            <w:pPr>
              <w:pStyle w:val="Heading3"/>
            </w:pPr>
            <w:r>
              <w:t>INTERESTS</w:t>
            </w:r>
          </w:p>
          <w:p w14:paraId="076B7E12" w14:textId="23EC89E4" w:rsidR="004D3011" w:rsidRDefault="00756D47" w:rsidP="004D3011">
            <w:r>
              <w:t>Presentations</w:t>
            </w:r>
          </w:p>
          <w:p w14:paraId="41D02379" w14:textId="01F70881" w:rsidR="004D3011" w:rsidRDefault="00756D47" w:rsidP="004D3011">
            <w:r>
              <w:t>Public Speaking</w:t>
            </w:r>
          </w:p>
          <w:p w14:paraId="68EDB5DE" w14:textId="34EEC510" w:rsidR="004D3011" w:rsidRDefault="00756D47" w:rsidP="004D3011">
            <w:r>
              <w:t>Documentation</w:t>
            </w:r>
          </w:p>
          <w:p w14:paraId="340250BD" w14:textId="29AC1F47" w:rsidR="004D3011" w:rsidRDefault="00756D47" w:rsidP="004D3011">
            <w:r>
              <w:t>Researching</w:t>
            </w:r>
          </w:p>
          <w:p w14:paraId="0266E87C" w14:textId="2095DAE3" w:rsidR="00756D47" w:rsidRPr="004D3011" w:rsidRDefault="00756D47" w:rsidP="004D3011">
            <w:r>
              <w:t>Innovation</w:t>
            </w:r>
          </w:p>
        </w:tc>
        <w:tc>
          <w:tcPr>
            <w:tcW w:w="720" w:type="dxa"/>
          </w:tcPr>
          <w:p w14:paraId="40F1809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C277A521D51E4FC1A2E6276A395AB313"/>
              </w:placeholder>
              <w:temporary/>
              <w:showingPlcHdr/>
              <w15:appearance w15:val="hidden"/>
            </w:sdtPr>
            <w:sdtEndPr/>
            <w:sdtContent>
              <w:p w14:paraId="0BDDF1E7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5C95F060" w14:textId="0056B9BB" w:rsidR="00036450" w:rsidRPr="00036450" w:rsidRDefault="009F242F" w:rsidP="00B359E4">
            <w:pPr>
              <w:pStyle w:val="Heading4"/>
            </w:pPr>
            <w:r w:rsidRPr="009F242F">
              <w:t>Dr. D. Y. Patil Biotechnology &amp; Bioinformatics Institute</w:t>
            </w:r>
            <w:r w:rsidR="00B65E8A">
              <w:t>, Pune</w:t>
            </w:r>
          </w:p>
          <w:p w14:paraId="7F337B52" w14:textId="16FD9469" w:rsidR="00036450" w:rsidRPr="00B359E4" w:rsidRDefault="009F242F" w:rsidP="00B359E4">
            <w:pPr>
              <w:pStyle w:val="Date"/>
            </w:pPr>
            <w:r>
              <w:t>2020</w:t>
            </w:r>
            <w:r w:rsidR="00036450" w:rsidRPr="00B359E4">
              <w:t xml:space="preserve"> - </w:t>
            </w:r>
            <w:r>
              <w:t>2024</w:t>
            </w:r>
          </w:p>
          <w:p w14:paraId="750F00EE" w14:textId="318367D3" w:rsidR="004D3011" w:rsidRDefault="00B65E8A" w:rsidP="00036450">
            <w:r>
              <w:t>Pursuing my second year at the university with an absolute 10/10 CGPA in my first year of B. Tech Biotechnology.</w:t>
            </w:r>
          </w:p>
          <w:p w14:paraId="5BA3AC4F" w14:textId="77777777" w:rsidR="00036450" w:rsidRDefault="00036450" w:rsidP="00036450"/>
          <w:p w14:paraId="31164AA9" w14:textId="2FEDA6EB" w:rsidR="00036450" w:rsidRPr="00B359E4" w:rsidRDefault="009F242F" w:rsidP="00B359E4">
            <w:pPr>
              <w:pStyle w:val="Heading4"/>
            </w:pPr>
            <w:r>
              <w:t>SNBP International School</w:t>
            </w:r>
            <w:r w:rsidR="00B65E8A">
              <w:t>, Pune</w:t>
            </w:r>
          </w:p>
          <w:p w14:paraId="3F3B07D1" w14:textId="704757FB" w:rsidR="00036450" w:rsidRPr="00B359E4" w:rsidRDefault="009F242F" w:rsidP="00B359E4">
            <w:pPr>
              <w:pStyle w:val="Date"/>
            </w:pPr>
            <w:r>
              <w:t>2017</w:t>
            </w:r>
            <w:r w:rsidR="00036450" w:rsidRPr="00B359E4">
              <w:t xml:space="preserve"> - </w:t>
            </w:r>
            <w:r>
              <w:t>2019</w:t>
            </w:r>
          </w:p>
          <w:p w14:paraId="56A7AF45" w14:textId="232B68DC" w:rsidR="00036450" w:rsidRDefault="00B65E8A" w:rsidP="00036450">
            <w:r>
              <w:t>Completed my higher secondary education scoring 93% in the board examination.</w:t>
            </w:r>
          </w:p>
          <w:p w14:paraId="5362793E" w14:textId="77777777" w:rsidR="00B65E8A" w:rsidRDefault="00B65E8A" w:rsidP="00036450"/>
          <w:p w14:paraId="751F2C4B" w14:textId="797E825F" w:rsidR="00B65E8A" w:rsidRPr="00B359E4" w:rsidRDefault="00B65E8A" w:rsidP="00B65E8A">
            <w:pPr>
              <w:pStyle w:val="Heading4"/>
            </w:pPr>
            <w:r>
              <w:t>Gurukul The School, Ghaziabad</w:t>
            </w:r>
          </w:p>
          <w:p w14:paraId="47F31E40" w14:textId="65331F76" w:rsidR="00B65E8A" w:rsidRPr="00B359E4" w:rsidRDefault="00B65E8A" w:rsidP="00B65E8A">
            <w:pPr>
              <w:pStyle w:val="Date"/>
            </w:pPr>
            <w:r>
              <w:t>2015</w:t>
            </w:r>
            <w:r w:rsidRPr="00B359E4">
              <w:t xml:space="preserve"> - </w:t>
            </w:r>
            <w:r>
              <w:t>2017</w:t>
            </w:r>
          </w:p>
          <w:p w14:paraId="54DC5165" w14:textId="7691CB29" w:rsidR="00B65E8A" w:rsidRDefault="00B65E8A" w:rsidP="00B65E8A">
            <w:r>
              <w:t>Completed my secondary education scoring an absolute 10/10 CGPA in the board examination.</w:t>
            </w:r>
          </w:p>
          <w:p w14:paraId="22AC09C3" w14:textId="77777777" w:rsidR="00B65E8A" w:rsidRDefault="00B65E8A" w:rsidP="00036450"/>
          <w:p w14:paraId="79FBDBCE" w14:textId="4B9B8FCC" w:rsidR="00036450" w:rsidRDefault="0005017D" w:rsidP="00036450">
            <w:pPr>
              <w:pStyle w:val="Heading2"/>
            </w:pPr>
            <w:r>
              <w:t>COURSES COMPLETED</w:t>
            </w:r>
          </w:p>
          <w:p w14:paraId="4E2C63B3" w14:textId="78A7E7CB" w:rsidR="00036450" w:rsidRDefault="00573843" w:rsidP="00B359E4">
            <w:pPr>
              <w:pStyle w:val="Heading4"/>
              <w:rPr>
                <w:bCs/>
              </w:rPr>
            </w:pPr>
            <w:r>
              <w:t>Python for Data Science, IBM</w:t>
            </w:r>
          </w:p>
          <w:p w14:paraId="17F9993B" w14:textId="2F9CFF20" w:rsidR="00036450" w:rsidRPr="00036450" w:rsidRDefault="00573843" w:rsidP="00B359E4">
            <w:pPr>
              <w:pStyle w:val="Date"/>
            </w:pPr>
            <w:proofErr w:type="gramStart"/>
            <w:r>
              <w:t>June,</w:t>
            </w:r>
            <w:proofErr w:type="gramEnd"/>
            <w:r>
              <w:t xml:space="preserve"> 2020-Present</w:t>
            </w:r>
          </w:p>
          <w:p w14:paraId="304E1F00" w14:textId="5307BD20" w:rsidR="004D3011" w:rsidRDefault="00573843" w:rsidP="00036450">
            <w:r>
              <w:t xml:space="preserve">As a badge earner, I </w:t>
            </w:r>
            <w:proofErr w:type="gramStart"/>
            <w:r>
              <w:t>am able to</w:t>
            </w:r>
            <w:proofErr w:type="gramEnd"/>
            <w:r>
              <w:t xml:space="preserve"> write Python scripts and perform basic hands-on data analysis using IBM’s Jupyter-based lab environment.</w:t>
            </w:r>
          </w:p>
          <w:sdt>
            <w:sdtPr>
              <w:id w:val="1669594239"/>
              <w:placeholder>
                <w:docPart w:val="945B744B177F4D479D46F8641A0F625A"/>
              </w:placeholder>
              <w:temporary/>
              <w:showingPlcHdr/>
              <w15:appearance w15:val="hidden"/>
            </w:sdtPr>
            <w:sdtEndPr/>
            <w:sdtContent>
              <w:p w14:paraId="40082169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2F68DE4" w14:textId="09B39A8D" w:rsidR="00036450" w:rsidRPr="004D3011" w:rsidRDefault="00C94BCC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A3CB683" wp14:editId="485B9E8E">
                  <wp:extent cx="4341997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</w:tbl>
    <w:p w14:paraId="0F41E02C" w14:textId="77777777" w:rsidR="0043117B" w:rsidRDefault="005D3556" w:rsidP="000C45FF">
      <w:pPr>
        <w:tabs>
          <w:tab w:val="left" w:pos="990"/>
        </w:tabs>
      </w:pPr>
    </w:p>
    <w:sectPr w:rsidR="0043117B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21A73" w14:textId="77777777" w:rsidR="005D3556" w:rsidRDefault="005D3556" w:rsidP="000C45FF">
      <w:r>
        <w:separator/>
      </w:r>
    </w:p>
  </w:endnote>
  <w:endnote w:type="continuationSeparator" w:id="0">
    <w:p w14:paraId="62CA3F85" w14:textId="77777777" w:rsidR="005D3556" w:rsidRDefault="005D355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C3263" w14:textId="77777777" w:rsidR="005D3556" w:rsidRDefault="005D3556" w:rsidP="000C45FF">
      <w:r>
        <w:separator/>
      </w:r>
    </w:p>
  </w:footnote>
  <w:footnote w:type="continuationSeparator" w:id="0">
    <w:p w14:paraId="6140E205" w14:textId="77777777" w:rsidR="005D3556" w:rsidRDefault="005D355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EFE1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2545E09" wp14:editId="49A82BC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2F"/>
    <w:rsid w:val="00036450"/>
    <w:rsid w:val="0005017D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D1CD6"/>
    <w:rsid w:val="001E0391"/>
    <w:rsid w:val="001E1759"/>
    <w:rsid w:val="001F1ECC"/>
    <w:rsid w:val="00213B13"/>
    <w:rsid w:val="002148C7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A7A7B"/>
    <w:rsid w:val="003B06CA"/>
    <w:rsid w:val="004071FC"/>
    <w:rsid w:val="00427F41"/>
    <w:rsid w:val="00445947"/>
    <w:rsid w:val="004813B3"/>
    <w:rsid w:val="00491608"/>
    <w:rsid w:val="00496591"/>
    <w:rsid w:val="004C63E4"/>
    <w:rsid w:val="004D3011"/>
    <w:rsid w:val="005262AC"/>
    <w:rsid w:val="00573843"/>
    <w:rsid w:val="005D3556"/>
    <w:rsid w:val="005E39D5"/>
    <w:rsid w:val="00600670"/>
    <w:rsid w:val="0062123A"/>
    <w:rsid w:val="00646E75"/>
    <w:rsid w:val="006771D0"/>
    <w:rsid w:val="00715FCB"/>
    <w:rsid w:val="00743101"/>
    <w:rsid w:val="00756D47"/>
    <w:rsid w:val="00764C9F"/>
    <w:rsid w:val="007775E1"/>
    <w:rsid w:val="007867A0"/>
    <w:rsid w:val="007927F5"/>
    <w:rsid w:val="00802CA0"/>
    <w:rsid w:val="009260CD"/>
    <w:rsid w:val="00940A66"/>
    <w:rsid w:val="00952C25"/>
    <w:rsid w:val="009B4A95"/>
    <w:rsid w:val="009F242F"/>
    <w:rsid w:val="00A2118D"/>
    <w:rsid w:val="00AD0A50"/>
    <w:rsid w:val="00AD76E2"/>
    <w:rsid w:val="00B20152"/>
    <w:rsid w:val="00B238AD"/>
    <w:rsid w:val="00B359E4"/>
    <w:rsid w:val="00B57D98"/>
    <w:rsid w:val="00B65E8A"/>
    <w:rsid w:val="00B70850"/>
    <w:rsid w:val="00C066B6"/>
    <w:rsid w:val="00C37BA1"/>
    <w:rsid w:val="00C4674C"/>
    <w:rsid w:val="00C506CF"/>
    <w:rsid w:val="00C72BED"/>
    <w:rsid w:val="00C8337E"/>
    <w:rsid w:val="00C94BCC"/>
    <w:rsid w:val="00C9578B"/>
    <w:rsid w:val="00CB0055"/>
    <w:rsid w:val="00D2522B"/>
    <w:rsid w:val="00D422DE"/>
    <w:rsid w:val="00D5459D"/>
    <w:rsid w:val="00DA1F4D"/>
    <w:rsid w:val="00DD172A"/>
    <w:rsid w:val="00E25A26"/>
    <w:rsid w:val="00E31922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7F00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34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wanisinha2001@gmail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tiSinha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Communication</c:v>
                </c:pt>
                <c:pt idx="1">
                  <c:v>Leadership</c:v>
                </c:pt>
                <c:pt idx="2">
                  <c:v>Computers &amp; IT</c:v>
                </c:pt>
                <c:pt idx="3">
                  <c:v>Genetics</c:v>
                </c:pt>
                <c:pt idx="4">
                  <c:v>Biochemistry</c:v>
                </c:pt>
                <c:pt idx="5">
                  <c:v>Bioinformatics</c:v>
                </c:pt>
                <c:pt idx="6">
                  <c:v>Analytics</c:v>
                </c:pt>
                <c:pt idx="7">
                  <c:v>Biosafety &amp; IPR</c:v>
                </c:pt>
                <c:pt idx="8">
                  <c:v>Microbiology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0.95</c:v>
                </c:pt>
                <c:pt idx="1">
                  <c:v>0.95</c:v>
                </c:pt>
                <c:pt idx="2">
                  <c:v>0.65</c:v>
                </c:pt>
                <c:pt idx="3">
                  <c:v>0.8</c:v>
                </c:pt>
                <c:pt idx="4">
                  <c:v>0.9</c:v>
                </c:pt>
                <c:pt idx="5">
                  <c:v>0.85</c:v>
                </c:pt>
                <c:pt idx="6">
                  <c:v>0.75</c:v>
                </c:pt>
                <c:pt idx="7">
                  <c:v>0.95</c:v>
                </c:pt>
                <c:pt idx="8">
                  <c:v>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F4-4BD9-92BA-78E289E067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6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68DA9BF43CF45B4AD6B909F2CA22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A277F-3612-4627-8811-93900963B868}"/>
      </w:docPartPr>
      <w:docPartBody>
        <w:p w:rsidR="00EC1626" w:rsidRDefault="007A4A6E">
          <w:pPr>
            <w:pStyle w:val="C68DA9BF43CF45B4AD6B909F2CA22DAF"/>
          </w:pPr>
          <w:r w:rsidRPr="00D5459D">
            <w:t>Profile</w:t>
          </w:r>
        </w:p>
      </w:docPartBody>
    </w:docPart>
    <w:docPart>
      <w:docPartPr>
        <w:name w:val="19B3D92D8C3443B8B629BA37D1A6C3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50632-8CD8-4B0B-B3EF-374FBFBCC806}"/>
      </w:docPartPr>
      <w:docPartBody>
        <w:p w:rsidR="00EC1626" w:rsidRDefault="007A4A6E">
          <w:pPr>
            <w:pStyle w:val="19B3D92D8C3443B8B629BA37D1A6C358"/>
          </w:pPr>
          <w:r w:rsidRPr="00CB0055">
            <w:t>Contact</w:t>
          </w:r>
        </w:p>
      </w:docPartBody>
    </w:docPart>
    <w:docPart>
      <w:docPartPr>
        <w:name w:val="6811AD992060446CA2311B9B369F9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F717D-2707-4988-B06B-4BF9CDAE57C4}"/>
      </w:docPartPr>
      <w:docPartBody>
        <w:p w:rsidR="00EC1626" w:rsidRDefault="007A4A6E">
          <w:pPr>
            <w:pStyle w:val="6811AD992060446CA2311B9B369F9E80"/>
          </w:pPr>
          <w:r w:rsidRPr="004D3011">
            <w:t>PHONE:</w:t>
          </w:r>
        </w:p>
      </w:docPartBody>
    </w:docPart>
    <w:docPart>
      <w:docPartPr>
        <w:name w:val="D9EE434F558043F09DCA9AF7D9D0DE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BD02E-D337-4AC1-80A2-B79B22474DAC}"/>
      </w:docPartPr>
      <w:docPartBody>
        <w:p w:rsidR="00EC1626" w:rsidRDefault="007A4A6E">
          <w:pPr>
            <w:pStyle w:val="D9EE434F558043F09DCA9AF7D9D0DECB"/>
          </w:pPr>
          <w:r w:rsidRPr="004D3011">
            <w:t>WEBSITE:</w:t>
          </w:r>
        </w:p>
      </w:docPartBody>
    </w:docPart>
    <w:docPart>
      <w:docPartPr>
        <w:name w:val="A8E43AA535D64D74B81280051EC77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2E6895-450F-4E30-8AB4-2A1692D91222}"/>
      </w:docPartPr>
      <w:docPartBody>
        <w:p w:rsidR="00EC1626" w:rsidRDefault="007A4A6E">
          <w:pPr>
            <w:pStyle w:val="A8E43AA535D64D74B81280051EC7753A"/>
          </w:pPr>
          <w:r>
            <w:t>Website goes here</w:t>
          </w:r>
        </w:p>
      </w:docPartBody>
    </w:docPart>
    <w:docPart>
      <w:docPartPr>
        <w:name w:val="BACB9CA9158042388F494B5155011B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D01EF3-DF3C-428E-A4DF-3DFCEE2EDAA5}"/>
      </w:docPartPr>
      <w:docPartBody>
        <w:p w:rsidR="00EC1626" w:rsidRDefault="007A4A6E">
          <w:pPr>
            <w:pStyle w:val="BACB9CA9158042388F494B5155011B6A"/>
          </w:pPr>
          <w:r w:rsidRPr="004D3011">
            <w:t>EMAIL:</w:t>
          </w:r>
        </w:p>
      </w:docPartBody>
    </w:docPart>
    <w:docPart>
      <w:docPartPr>
        <w:name w:val="C277A521D51E4FC1A2E6276A395AB3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E7A339-1894-4B9F-A7D3-7DBDC4E5E0FB}"/>
      </w:docPartPr>
      <w:docPartBody>
        <w:p w:rsidR="00EC1626" w:rsidRDefault="007A4A6E">
          <w:pPr>
            <w:pStyle w:val="C277A521D51E4FC1A2E6276A395AB313"/>
          </w:pPr>
          <w:r w:rsidRPr="00036450">
            <w:t>EDUCATION</w:t>
          </w:r>
        </w:p>
      </w:docPartBody>
    </w:docPart>
    <w:docPart>
      <w:docPartPr>
        <w:name w:val="945B744B177F4D479D46F8641A0F6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358F5-A68B-4CEC-B540-FB1FED63E605}"/>
      </w:docPartPr>
      <w:docPartBody>
        <w:p w:rsidR="00EC1626" w:rsidRDefault="007A4A6E">
          <w:pPr>
            <w:pStyle w:val="945B744B177F4D479D46F8641A0F625A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A6E"/>
    <w:rsid w:val="007A4A6E"/>
    <w:rsid w:val="00EC1626"/>
    <w:rsid w:val="00F3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8DA9BF43CF45B4AD6B909F2CA22DAF">
    <w:name w:val="C68DA9BF43CF45B4AD6B909F2CA22DAF"/>
  </w:style>
  <w:style w:type="paragraph" w:customStyle="1" w:styleId="19B3D92D8C3443B8B629BA37D1A6C358">
    <w:name w:val="19B3D92D8C3443B8B629BA37D1A6C358"/>
  </w:style>
  <w:style w:type="paragraph" w:customStyle="1" w:styleId="6811AD992060446CA2311B9B369F9E80">
    <w:name w:val="6811AD992060446CA2311B9B369F9E80"/>
  </w:style>
  <w:style w:type="paragraph" w:customStyle="1" w:styleId="D9EE434F558043F09DCA9AF7D9D0DECB">
    <w:name w:val="D9EE434F558043F09DCA9AF7D9D0DECB"/>
  </w:style>
  <w:style w:type="paragraph" w:customStyle="1" w:styleId="A8E43AA535D64D74B81280051EC7753A">
    <w:name w:val="A8E43AA535D64D74B81280051EC7753A"/>
  </w:style>
  <w:style w:type="paragraph" w:customStyle="1" w:styleId="BACB9CA9158042388F494B5155011B6A">
    <w:name w:val="BACB9CA9158042388F494B5155011B6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C277A521D51E4FC1A2E6276A395AB313">
    <w:name w:val="C277A521D51E4FC1A2E6276A395AB313"/>
  </w:style>
  <w:style w:type="paragraph" w:customStyle="1" w:styleId="4F893C52DA1E45A29A04954DE4C7EC7D">
    <w:name w:val="4F893C52DA1E45A29A04954DE4C7EC7D"/>
  </w:style>
  <w:style w:type="paragraph" w:customStyle="1" w:styleId="D15ADDE2206C41D184C24E9972F2DE1F">
    <w:name w:val="D15ADDE2206C41D184C24E9972F2DE1F"/>
  </w:style>
  <w:style w:type="paragraph" w:customStyle="1" w:styleId="9916CE6122A546B08ED7B71A742345A9">
    <w:name w:val="9916CE6122A546B08ED7B71A742345A9"/>
  </w:style>
  <w:style w:type="paragraph" w:customStyle="1" w:styleId="4146AD90C8BC466C877E1B3520B3D857">
    <w:name w:val="4146AD90C8BC466C877E1B3520B3D857"/>
  </w:style>
  <w:style w:type="paragraph" w:customStyle="1" w:styleId="CAC48CEA630E4A1ABC7C650A70E293F1">
    <w:name w:val="CAC48CEA630E4A1ABC7C650A70E293F1"/>
  </w:style>
  <w:style w:type="paragraph" w:customStyle="1" w:styleId="0C937578ACDD41068DC34FA4FFE1F146">
    <w:name w:val="0C937578ACDD41068DC34FA4FFE1F146"/>
  </w:style>
  <w:style w:type="paragraph" w:customStyle="1" w:styleId="ADE8739430894205AA0772CABA247CF7">
    <w:name w:val="ADE8739430894205AA0772CABA247CF7"/>
  </w:style>
  <w:style w:type="paragraph" w:customStyle="1" w:styleId="EE115A6BFE6E4150A02E650CD01FF3EF">
    <w:name w:val="EE115A6BFE6E4150A02E650CD01FF3EF"/>
  </w:style>
  <w:style w:type="paragraph" w:customStyle="1" w:styleId="C4B8CAAA36994642B2E9169E0F3AF8E5">
    <w:name w:val="C4B8CAAA36994642B2E9169E0F3AF8E5"/>
  </w:style>
  <w:style w:type="paragraph" w:customStyle="1" w:styleId="AAE6AED1141A47B784C6DF8BEAF5976E">
    <w:name w:val="AAE6AED1141A47B784C6DF8BEAF5976E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945B744B177F4D479D46F8641A0F625A">
    <w:name w:val="945B744B177F4D479D46F8641A0F62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2021-12-09T05:37:00Z</dcterms:created>
  <dcterms:modified xsi:type="dcterms:W3CDTF">2021-12-10T10:30:00Z</dcterms:modified>
</cp:coreProperties>
</file>